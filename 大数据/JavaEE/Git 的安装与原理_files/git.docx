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3B57" w:rsidRDefault="00FD261C" w:rsidP="00FD261C">
      <w:pPr>
        <w:pStyle w:val="1"/>
      </w:pPr>
      <w:r>
        <w:rPr>
          <w:rFonts w:hint="eastAsia"/>
        </w:rPr>
        <w:t>初识g</w:t>
      </w:r>
      <w:r>
        <w:t>it</w:t>
      </w:r>
    </w:p>
    <w:p w:rsidR="007724C6" w:rsidRDefault="007724C6" w:rsidP="007724C6">
      <w:pPr>
        <w:pStyle w:val="2"/>
        <w:ind w:left="840"/>
      </w:pPr>
      <w:r>
        <w:rPr>
          <w:rFonts w:hint="eastAsia"/>
        </w:rPr>
        <w:t>什么是git</w:t>
      </w:r>
    </w:p>
    <w:p w:rsidR="007724C6" w:rsidRDefault="00791819" w:rsidP="006847C9">
      <w:pPr>
        <w:ind w:left="840"/>
      </w:pPr>
      <w:r>
        <w:t>Git 是一个开源的分布式版本控制系统，可以有效、高速的处理从很小到非常大的项目</w:t>
      </w:r>
      <w:r>
        <w:rPr>
          <w:rFonts w:hint="eastAsia"/>
        </w:rPr>
        <w:t>版本管理。</w:t>
      </w:r>
      <w:r>
        <w:t xml:space="preserve"> Git 是 Linus Torvalds 为了帮助管理 Linux 内核开发而开发的一个开放源码的版</w:t>
      </w:r>
      <w:r>
        <w:rPr>
          <w:rFonts w:hint="eastAsia"/>
        </w:rPr>
        <w:t>本控制软件。</w:t>
      </w:r>
    </w:p>
    <w:p w:rsidR="00ED61EB" w:rsidRDefault="006B29E4" w:rsidP="00434C4A">
      <w:pPr>
        <w:pStyle w:val="2"/>
        <w:ind w:left="840"/>
      </w:pPr>
      <w:r>
        <w:rPr>
          <w:rFonts w:hint="eastAsia"/>
        </w:rPr>
        <w:t>分布式和集中式区别</w:t>
      </w:r>
    </w:p>
    <w:p w:rsidR="004F389D" w:rsidRDefault="004F389D" w:rsidP="004F389D">
      <w:pPr>
        <w:ind w:left="840"/>
      </w:pPr>
      <w:r>
        <w:rPr>
          <w:rFonts w:hint="eastAsia"/>
        </w:rPr>
        <w:t>分布式相比于集中式的最大区别在于开发者可以提交到本地，每个开发者通过克隆（</w:t>
      </w:r>
      <w:r>
        <w:t>git</w:t>
      </w:r>
      <w:r>
        <w:rPr>
          <w:rFonts w:hint="eastAsia"/>
        </w:rPr>
        <w:t xml:space="preserve"> </w:t>
      </w:r>
      <w:r>
        <w:t>clone），在本地机器上拷贝一个完整的 Git 仓库。</w:t>
      </w:r>
    </w:p>
    <w:p w:rsidR="004F389D" w:rsidRDefault="004F389D" w:rsidP="004F389D">
      <w:pPr>
        <w:ind w:left="840" w:firstLineChars="50" w:firstLine="105"/>
      </w:pPr>
      <w:r>
        <w:rPr>
          <w:rFonts w:hint="eastAsia"/>
        </w:rPr>
        <w:t>从一般开发者的角度来看</w:t>
      </w:r>
      <w:r w:rsidR="00DE2767">
        <w:rPr>
          <w:rFonts w:hint="eastAsia"/>
        </w:rPr>
        <w:t>，</w:t>
      </w:r>
      <w:r>
        <w:t>git 有以下功能：</w:t>
      </w:r>
    </w:p>
    <w:p w:rsidR="004F389D" w:rsidRDefault="004F389D" w:rsidP="00AF7852">
      <w:pPr>
        <w:ind w:leftChars="450" w:left="945"/>
      </w:pPr>
      <w:r>
        <w:rPr>
          <w:rFonts w:hint="eastAsia"/>
        </w:rPr>
        <w:t>从服务器上克隆完整的</w:t>
      </w:r>
      <w:r>
        <w:t xml:space="preserve"> Git 仓库（包括代码和版本信息）到单机上、 在自己的机器上根</w:t>
      </w:r>
      <w:r>
        <w:rPr>
          <w:rFonts w:hint="eastAsia"/>
        </w:rPr>
        <w:t>据不同的开发目的，创建分支，修改代码、</w:t>
      </w:r>
      <w:r>
        <w:t xml:space="preserve"> 在单机上自己创建的分支上提交代码、 在单机上</w:t>
      </w:r>
      <w:r>
        <w:rPr>
          <w:rFonts w:hint="eastAsia"/>
        </w:rPr>
        <w:t>合并分支、把服务器上最新版的代码</w:t>
      </w:r>
      <w:r>
        <w:t xml:space="preserve"> fetch</w:t>
      </w:r>
      <w:bookmarkStart w:id="0" w:name="_GoBack"/>
      <w:bookmarkEnd w:id="0"/>
      <w:r>
        <w:t xml:space="preserve"> 下来，然后跟自己的主分支合并等。</w:t>
      </w:r>
    </w:p>
    <w:p w:rsidR="004F389D" w:rsidRDefault="004F389D" w:rsidP="00AF7852">
      <w:pPr>
        <w:ind w:leftChars="450" w:left="945"/>
      </w:pPr>
      <w:r>
        <w:rPr>
          <w:rFonts w:hint="eastAsia"/>
        </w:rPr>
        <w:t>优点：</w:t>
      </w:r>
    </w:p>
    <w:p w:rsidR="006B29E4" w:rsidRDefault="004F389D" w:rsidP="00E4280B">
      <w:pPr>
        <w:ind w:leftChars="450" w:left="945"/>
      </w:pPr>
      <w:r>
        <w:rPr>
          <w:rFonts w:hint="eastAsia"/>
        </w:rPr>
        <w:t>适合分布式开发，强调个体。公共服务器压力和数据量都不会太大。速度快、灵活。任意两个开发者之间可以很容易的解决冲突。离线工作。</w:t>
      </w:r>
    </w:p>
    <w:p w:rsidR="002069EE" w:rsidRDefault="002069EE" w:rsidP="00E4280B">
      <w:pPr>
        <w:ind w:leftChars="450" w:left="945"/>
      </w:pPr>
      <w:r w:rsidRPr="002069EE">
        <w:rPr>
          <w:noProof/>
        </w:rPr>
        <w:drawing>
          <wp:inline distT="0" distB="0" distL="0" distR="0">
            <wp:extent cx="4416724" cy="2851249"/>
            <wp:effectExtent l="0" t="0" r="3175" b="6350"/>
            <wp:docPr id="8" name="图片 8" descr="C:\Users\Administrator\Desktop\git\分布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git\分布式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78" cy="285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A52" w:rsidRDefault="0075258D" w:rsidP="001B2A55">
      <w:pPr>
        <w:pStyle w:val="2"/>
        <w:ind w:left="840"/>
      </w:pPr>
      <w:r>
        <w:rPr>
          <w:rFonts w:hint="eastAsia"/>
        </w:rPr>
        <w:lastRenderedPageBreak/>
        <w:t>好处</w:t>
      </w:r>
    </w:p>
    <w:p w:rsidR="0075258D" w:rsidRPr="003E4DCB" w:rsidRDefault="0075258D" w:rsidP="00EB1F56">
      <w:pPr>
        <w:pStyle w:val="3"/>
        <w:ind w:left="1260"/>
        <w:rPr>
          <w:sz w:val="24"/>
          <w:szCs w:val="24"/>
        </w:rPr>
      </w:pPr>
      <w:r w:rsidRPr="003E4DCB">
        <w:rPr>
          <w:sz w:val="24"/>
          <w:szCs w:val="24"/>
        </w:rPr>
        <w:t>快速，开源分布式版本控制系统，无中心仓库</w:t>
      </w:r>
    </w:p>
    <w:p w:rsidR="0075258D" w:rsidRPr="003E4DCB" w:rsidRDefault="0075258D" w:rsidP="00EB1F56">
      <w:pPr>
        <w:pStyle w:val="3"/>
        <w:ind w:left="1260"/>
        <w:rPr>
          <w:sz w:val="24"/>
          <w:szCs w:val="24"/>
        </w:rPr>
      </w:pPr>
      <w:r w:rsidRPr="003E4DCB">
        <w:rPr>
          <w:sz w:val="24"/>
          <w:szCs w:val="24"/>
        </w:rPr>
        <w:t>源码备份</w:t>
      </w:r>
    </w:p>
    <w:p w:rsidR="0075258D" w:rsidRPr="003E4DCB" w:rsidRDefault="0075258D" w:rsidP="00EB1F56">
      <w:pPr>
        <w:pStyle w:val="3"/>
        <w:ind w:left="1260"/>
        <w:rPr>
          <w:sz w:val="24"/>
          <w:szCs w:val="24"/>
        </w:rPr>
      </w:pPr>
      <w:r w:rsidRPr="003E4DCB">
        <w:rPr>
          <w:sz w:val="24"/>
          <w:szCs w:val="24"/>
        </w:rPr>
        <w:t>版本管理</w:t>
      </w:r>
    </w:p>
    <w:p w:rsidR="0075258D" w:rsidRPr="003E4DCB" w:rsidRDefault="0075258D" w:rsidP="00EB1F56">
      <w:pPr>
        <w:pStyle w:val="3"/>
        <w:ind w:left="1260"/>
        <w:rPr>
          <w:sz w:val="24"/>
          <w:szCs w:val="24"/>
        </w:rPr>
      </w:pPr>
      <w:r w:rsidRPr="003E4DCB">
        <w:rPr>
          <w:sz w:val="24"/>
          <w:szCs w:val="24"/>
        </w:rPr>
        <w:t>协同工作</w:t>
      </w:r>
    </w:p>
    <w:p w:rsidR="0075258D" w:rsidRPr="003E4DCB" w:rsidRDefault="0075258D" w:rsidP="00EB1F56">
      <w:pPr>
        <w:pStyle w:val="3"/>
        <w:ind w:left="1260"/>
        <w:rPr>
          <w:sz w:val="24"/>
          <w:szCs w:val="24"/>
        </w:rPr>
      </w:pPr>
      <w:r w:rsidRPr="003E4DCB">
        <w:rPr>
          <w:sz w:val="24"/>
          <w:szCs w:val="24"/>
        </w:rPr>
        <w:t>冲突解决</w:t>
      </w:r>
    </w:p>
    <w:p w:rsidR="0075258D" w:rsidRPr="003E4DCB" w:rsidRDefault="0075258D" w:rsidP="00EB1F56">
      <w:pPr>
        <w:pStyle w:val="3"/>
        <w:ind w:left="1260"/>
        <w:rPr>
          <w:sz w:val="24"/>
          <w:szCs w:val="24"/>
        </w:rPr>
      </w:pPr>
      <w:r w:rsidRPr="003E4DCB">
        <w:rPr>
          <w:sz w:val="24"/>
          <w:szCs w:val="24"/>
        </w:rPr>
        <w:t>分支管理</w:t>
      </w:r>
    </w:p>
    <w:p w:rsidR="0075258D" w:rsidRPr="003E4DCB" w:rsidRDefault="0075258D" w:rsidP="00EB1F56">
      <w:pPr>
        <w:pStyle w:val="3"/>
        <w:ind w:left="1260"/>
        <w:rPr>
          <w:sz w:val="24"/>
          <w:szCs w:val="24"/>
        </w:rPr>
      </w:pPr>
      <w:r w:rsidRPr="003E4DCB">
        <w:rPr>
          <w:sz w:val="24"/>
          <w:szCs w:val="24"/>
        </w:rPr>
        <w:t>里程碑管理</w:t>
      </w:r>
    </w:p>
    <w:p w:rsidR="0075258D" w:rsidRPr="003E4DCB" w:rsidRDefault="0075258D" w:rsidP="00EB1F56">
      <w:pPr>
        <w:pStyle w:val="3"/>
        <w:ind w:left="1260"/>
        <w:rPr>
          <w:sz w:val="24"/>
          <w:szCs w:val="24"/>
        </w:rPr>
      </w:pPr>
      <w:r w:rsidRPr="003E4DCB">
        <w:rPr>
          <w:sz w:val="24"/>
          <w:szCs w:val="24"/>
        </w:rPr>
        <w:t>和github关联协同</w:t>
      </w:r>
    </w:p>
    <w:p w:rsidR="00B851DD" w:rsidRDefault="00AB522C" w:rsidP="00AB522C">
      <w:pPr>
        <w:pStyle w:val="1"/>
      </w:pPr>
      <w:r>
        <w:rPr>
          <w:rFonts w:hint="eastAsia"/>
        </w:rPr>
        <w:t>git下载和安装</w:t>
      </w:r>
    </w:p>
    <w:p w:rsidR="00802A85" w:rsidRDefault="007466B7" w:rsidP="00DA30AE">
      <w:pPr>
        <w:pStyle w:val="2"/>
        <w:numPr>
          <w:ilvl w:val="0"/>
          <w:numId w:val="6"/>
        </w:numPr>
        <w:ind w:leftChars="0"/>
      </w:pPr>
      <w:r>
        <w:rPr>
          <w:rFonts w:hint="eastAsia"/>
        </w:rPr>
        <w:t>git下载</w:t>
      </w:r>
    </w:p>
    <w:p w:rsidR="00F5374A" w:rsidRPr="00F5374A" w:rsidRDefault="00C75909" w:rsidP="00F5374A">
      <w:pPr>
        <w:ind w:left="840"/>
      </w:pPr>
      <w:r w:rsidRPr="00C75909">
        <w:t>https://www.git-scm.com/download/win</w:t>
      </w:r>
    </w:p>
    <w:p w:rsidR="007466B7" w:rsidRDefault="007466B7" w:rsidP="007466B7">
      <w:pPr>
        <w:pStyle w:val="2"/>
        <w:ind w:left="840"/>
      </w:pPr>
      <w:r>
        <w:rPr>
          <w:rFonts w:hint="eastAsia"/>
        </w:rPr>
        <w:lastRenderedPageBreak/>
        <w:t>git安装(部分图解</w:t>
      </w:r>
      <w:r w:rsidR="006A4BAB">
        <w:rPr>
          <w:rFonts w:hint="eastAsia"/>
        </w:rPr>
        <w:t>说明</w:t>
      </w:r>
      <w:r>
        <w:t>)</w:t>
      </w:r>
    </w:p>
    <w:p w:rsidR="004C1634" w:rsidRPr="004C1634" w:rsidRDefault="00C056FC" w:rsidP="004C1634">
      <w:pPr>
        <w:ind w:left="840"/>
      </w:pPr>
      <w:r>
        <w:rPr>
          <w:rFonts w:hint="eastAsia"/>
          <w:noProof/>
        </w:rPr>
        <w:drawing>
          <wp:inline distT="0" distB="0" distL="0" distR="0">
            <wp:extent cx="3709667" cy="2881223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安装说明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54" cy="28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E63" w:rsidRDefault="00960086" w:rsidP="00A82E63">
      <w:pPr>
        <w:ind w:left="840"/>
      </w:pPr>
      <w:r>
        <w:rPr>
          <w:rFonts w:hint="eastAsia"/>
          <w:noProof/>
        </w:rPr>
        <w:drawing>
          <wp:inline distT="0" distB="0" distL="0" distR="0">
            <wp:extent cx="3728289" cy="286397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安装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175" cy="287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86" w:rsidRDefault="00ED2E0C" w:rsidP="00A82E63">
      <w:pPr>
        <w:ind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3728085" cy="2909369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安装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140" cy="293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0C" w:rsidRDefault="00F401A5" w:rsidP="00A82E63">
      <w:pPr>
        <w:ind w:left="840"/>
      </w:pPr>
      <w:r>
        <w:rPr>
          <w:rFonts w:hint="eastAsia"/>
          <w:noProof/>
        </w:rPr>
        <w:drawing>
          <wp:inline distT="0" distB="0" distL="0" distR="0">
            <wp:extent cx="3873260" cy="299643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安装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049" cy="301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A5" w:rsidRDefault="003C502F" w:rsidP="00A82E63">
      <w:pPr>
        <w:ind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3881886" cy="3022654"/>
            <wp:effectExtent l="0" t="0" r="444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安装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582" cy="304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2F" w:rsidRPr="00A82E63" w:rsidRDefault="003C502F" w:rsidP="00A82E63">
      <w:pPr>
        <w:ind w:left="840"/>
      </w:pPr>
    </w:p>
    <w:p w:rsidR="00AB522C" w:rsidRDefault="003251E7" w:rsidP="003251E7">
      <w:pPr>
        <w:pStyle w:val="1"/>
      </w:pPr>
      <w:r>
        <w:rPr>
          <w:rFonts w:hint="eastAsia"/>
        </w:rPr>
        <w:t>git命令</w:t>
      </w:r>
    </w:p>
    <w:p w:rsidR="009B73F7" w:rsidRDefault="00117EF0" w:rsidP="009B73F7">
      <w:pPr>
        <w:pStyle w:val="2"/>
        <w:numPr>
          <w:ilvl w:val="0"/>
          <w:numId w:val="7"/>
        </w:numPr>
        <w:ind w:leftChars="0"/>
      </w:pPr>
      <w:r>
        <w:rPr>
          <w:rFonts w:hint="eastAsia"/>
        </w:rPr>
        <w:t>初始化配置</w:t>
      </w:r>
    </w:p>
    <w:p w:rsidR="00725139" w:rsidRDefault="00B257DF" w:rsidP="00725139">
      <w:pPr>
        <w:ind w:left="420"/>
      </w:pPr>
      <w:r>
        <w:rPr>
          <w:rFonts w:hint="eastAsia"/>
        </w:rPr>
        <w:t xml:space="preserve"> </w:t>
      </w:r>
      <w:r w:rsidR="00725139">
        <w:t>git config --global user.name "grady"</w:t>
      </w:r>
    </w:p>
    <w:p w:rsidR="00117EF0" w:rsidRDefault="00725139" w:rsidP="00725139">
      <w:pPr>
        <w:ind w:left="420"/>
      </w:pPr>
      <w:r>
        <w:t xml:space="preserve"> git config --global </w:t>
      </w:r>
      <w:proofErr w:type="gramStart"/>
      <w:r>
        <w:t>user.email</w:t>
      </w:r>
      <w:proofErr w:type="gramEnd"/>
      <w:r>
        <w:t xml:space="preserve"> </w:t>
      </w:r>
      <w:hyperlink r:id="rId11" w:history="1">
        <w:r w:rsidR="00CF5CF8" w:rsidRPr="00CF543D">
          <w:rPr>
            <w:rStyle w:val="a4"/>
          </w:rPr>
          <w:t>grady_lee@163.com</w:t>
        </w:r>
      </w:hyperlink>
    </w:p>
    <w:p w:rsidR="00CF5CF8" w:rsidRDefault="004355ED" w:rsidP="00CF5CF8">
      <w:pPr>
        <w:pStyle w:val="2"/>
        <w:ind w:left="840"/>
      </w:pPr>
      <w:r>
        <w:rPr>
          <w:rFonts w:hint="eastAsia"/>
        </w:rPr>
        <w:t>新建仓库</w:t>
      </w:r>
      <w:r w:rsidR="0068155B">
        <w:rPr>
          <w:rFonts w:hint="eastAsia"/>
        </w:rPr>
        <w:t>，查看状态</w:t>
      </w:r>
    </w:p>
    <w:p w:rsidR="00CF2FB4" w:rsidRDefault="00CF2FB4" w:rsidP="00CF2FB4">
      <w:pPr>
        <w:ind w:left="420" w:firstLineChars="150" w:firstLine="315"/>
      </w:pPr>
      <w:r>
        <w:t>git init:新建本地仓库</w:t>
      </w:r>
    </w:p>
    <w:p w:rsidR="0068155B" w:rsidRDefault="00CF2FB4" w:rsidP="00CF2FB4">
      <w:pPr>
        <w:ind w:left="420"/>
      </w:pPr>
      <w:r>
        <w:t xml:space="preserve">   git status:检测状态</w:t>
      </w:r>
    </w:p>
    <w:p w:rsidR="00CF2FB4" w:rsidRDefault="003A1DD8" w:rsidP="00EB21C7">
      <w:pPr>
        <w:pStyle w:val="2"/>
        <w:ind w:left="840"/>
      </w:pPr>
      <w:r>
        <w:rPr>
          <w:rFonts w:hint="eastAsia"/>
        </w:rPr>
        <w:t>添加暂存区和本地仓库</w:t>
      </w:r>
    </w:p>
    <w:p w:rsidR="003A1DD8" w:rsidRDefault="003A1DD8" w:rsidP="003A1DD8">
      <w:pPr>
        <w:ind w:left="840"/>
      </w:pPr>
      <w:r>
        <w:t>git add file:添加文件到仓库缓存区</w:t>
      </w:r>
    </w:p>
    <w:p w:rsidR="003A1DD8" w:rsidRDefault="003A1DD8" w:rsidP="003A1DD8">
      <w:pPr>
        <w:ind w:left="840"/>
      </w:pPr>
      <w:r>
        <w:t>git commit -m "create":提交到仓库并添加消息</w:t>
      </w:r>
    </w:p>
    <w:p w:rsidR="00316A59" w:rsidRDefault="00316A59" w:rsidP="003A1DD8">
      <w:pPr>
        <w:ind w:left="840"/>
      </w:pPr>
      <w:r w:rsidRPr="00316A59">
        <w:t>git diff a.txt 查看工作空间和仓库区别</w:t>
      </w:r>
    </w:p>
    <w:p w:rsidR="001B333D" w:rsidRDefault="00926B85" w:rsidP="003A1DD8">
      <w:pPr>
        <w:ind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5401606" cy="3249678"/>
            <wp:effectExtent l="0" t="0" r="889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it的三区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69" cy="327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33" w:rsidRDefault="00DF14F8" w:rsidP="00443933">
      <w:pPr>
        <w:pStyle w:val="2"/>
        <w:ind w:left="840"/>
      </w:pPr>
      <w:r>
        <w:rPr>
          <w:rFonts w:hint="eastAsia"/>
        </w:rPr>
        <w:t>查看日志记录</w:t>
      </w:r>
    </w:p>
    <w:p w:rsidR="00DF14F8" w:rsidRDefault="00DF14F8" w:rsidP="00DF14F8">
      <w:pPr>
        <w:ind w:left="840"/>
      </w:pPr>
      <w:r>
        <w:t>git log a.txt 查看文件日志</w:t>
      </w:r>
    </w:p>
    <w:p w:rsidR="00DF14F8" w:rsidRDefault="00DF14F8" w:rsidP="00DF14F8">
      <w:pPr>
        <w:ind w:left="840"/>
      </w:pPr>
      <w:r>
        <w:t>git log --pretty=oneline a.txt  显示简要日志</w:t>
      </w:r>
    </w:p>
    <w:p w:rsidR="0005496C" w:rsidRDefault="0005496C" w:rsidP="00DF14F8">
      <w:pPr>
        <w:ind w:left="840"/>
      </w:pPr>
      <w:r w:rsidRPr="0005496C">
        <w:t>git reflog a.txt :查看版本日志</w:t>
      </w:r>
    </w:p>
    <w:p w:rsidR="001F29F4" w:rsidRDefault="00611CB3" w:rsidP="00F37AB0">
      <w:pPr>
        <w:pStyle w:val="2"/>
        <w:ind w:left="840"/>
      </w:pPr>
      <w:r>
        <w:rPr>
          <w:rFonts w:hint="eastAsia"/>
        </w:rPr>
        <w:t>版本，回退和回撤</w:t>
      </w:r>
    </w:p>
    <w:p w:rsidR="00963875" w:rsidRDefault="00963875" w:rsidP="00963875">
      <w:pPr>
        <w:ind w:left="840"/>
      </w:pPr>
      <w:r>
        <w:t>git reset --hard HEAD 查看当前的版本信息</w:t>
      </w:r>
    </w:p>
    <w:p w:rsidR="00963875" w:rsidRDefault="00963875" w:rsidP="00963875">
      <w:pPr>
        <w:ind w:left="840"/>
      </w:pPr>
      <w:r>
        <w:t>git reset --hard HEAD^ 版本回退一个(回退多少步 ^^)</w:t>
      </w:r>
    </w:p>
    <w:p w:rsidR="00611CB3" w:rsidRDefault="00963875" w:rsidP="00963875">
      <w:pPr>
        <w:ind w:left="840"/>
      </w:pPr>
      <w:r>
        <w:t>git reset --head HEAD~3:回退三步</w:t>
      </w:r>
    </w:p>
    <w:p w:rsidR="00D654ED" w:rsidRDefault="00D654ED" w:rsidP="00D654ED">
      <w:pPr>
        <w:ind w:left="840"/>
      </w:pPr>
      <w:r>
        <w:t>git reset --hard 9c26b40:移动指针到指定操作</w:t>
      </w:r>
    </w:p>
    <w:p w:rsidR="00963875" w:rsidRDefault="00D654ED" w:rsidP="00D654ED">
      <w:pPr>
        <w:ind w:left="840"/>
      </w:pPr>
      <w:r>
        <w:t>git checkout -- a.txt:版本回撤(未</w:t>
      </w:r>
      <w:r w:rsidR="00F9435E">
        <w:rPr>
          <w:rFonts w:hint="eastAsia"/>
        </w:rPr>
        <w:t>add和commit</w:t>
      </w:r>
      <w:r>
        <w:t>)</w:t>
      </w:r>
    </w:p>
    <w:p w:rsidR="00E84388" w:rsidRDefault="00E84388" w:rsidP="00E84388">
      <w:pPr>
        <w:pStyle w:val="2"/>
        <w:ind w:left="840"/>
      </w:pPr>
      <w:r>
        <w:rPr>
          <w:rFonts w:hint="eastAsia"/>
        </w:rPr>
        <w:t>文件删除</w:t>
      </w:r>
    </w:p>
    <w:p w:rsidR="002140BD" w:rsidRDefault="002140BD" w:rsidP="002140BD">
      <w:pPr>
        <w:ind w:left="840"/>
      </w:pPr>
      <w:r>
        <w:t>git rm -f b.txt</w:t>
      </w:r>
    </w:p>
    <w:p w:rsidR="00E84388" w:rsidRDefault="002140BD" w:rsidP="002140BD">
      <w:pPr>
        <w:ind w:left="840"/>
      </w:pPr>
      <w:r>
        <w:t>git commit -m "delete"</w:t>
      </w:r>
    </w:p>
    <w:p w:rsidR="002140BD" w:rsidRDefault="000C06C1" w:rsidP="00066FAB">
      <w:pPr>
        <w:pStyle w:val="2"/>
        <w:ind w:left="840"/>
      </w:pPr>
      <w:r>
        <w:rPr>
          <w:rFonts w:hint="eastAsia"/>
        </w:rPr>
        <w:t>分支</w:t>
      </w:r>
    </w:p>
    <w:p w:rsidR="000C06C1" w:rsidRDefault="000C06C1" w:rsidP="000C06C1">
      <w:pPr>
        <w:ind w:left="840"/>
      </w:pPr>
      <w:r>
        <w:rPr>
          <w:rFonts w:hint="eastAsia"/>
        </w:rPr>
        <w:t>查看分支</w:t>
      </w:r>
      <w:r>
        <w:t>: git branch</w:t>
      </w:r>
    </w:p>
    <w:p w:rsidR="000C06C1" w:rsidRDefault="000C06C1" w:rsidP="000C06C1">
      <w:pPr>
        <w:ind w:left="840"/>
      </w:pPr>
      <w:r>
        <w:t xml:space="preserve">    创建分支: git branch dev</w:t>
      </w:r>
    </w:p>
    <w:p w:rsidR="000C06C1" w:rsidRDefault="000C06C1" w:rsidP="000C06C1">
      <w:pPr>
        <w:ind w:left="840"/>
      </w:pPr>
      <w:r>
        <w:lastRenderedPageBreak/>
        <w:tab/>
        <w:t>切换分支: git checkout dev</w:t>
      </w:r>
    </w:p>
    <w:p w:rsidR="000C06C1" w:rsidRDefault="000C06C1" w:rsidP="000C06C1">
      <w:pPr>
        <w:ind w:left="840"/>
      </w:pPr>
      <w:r>
        <w:tab/>
        <w:t>合并代码: git merge dev</w:t>
      </w:r>
    </w:p>
    <w:p w:rsidR="000C06C1" w:rsidRDefault="000C06C1" w:rsidP="000C06C1">
      <w:pPr>
        <w:ind w:left="840"/>
      </w:pPr>
      <w:r>
        <w:tab/>
        <w:t>主分支和从分支冲突: 人工干预</w:t>
      </w:r>
    </w:p>
    <w:p w:rsidR="000C06C1" w:rsidRDefault="000C06C1" w:rsidP="000C06C1">
      <w:pPr>
        <w:ind w:left="840"/>
      </w:pPr>
      <w:r>
        <w:tab/>
        <w:t>删除分支: git branch -d dev</w:t>
      </w:r>
    </w:p>
    <w:p w:rsidR="000C06C1" w:rsidRDefault="000C06C1" w:rsidP="000C06C1">
      <w:pPr>
        <w:ind w:left="840"/>
      </w:pPr>
      <w:r>
        <w:tab/>
        <w:t>新建并切换: git checkout -b test</w:t>
      </w:r>
    </w:p>
    <w:p w:rsidR="007E5F42" w:rsidRDefault="007E5F42" w:rsidP="007E5F42">
      <w:pPr>
        <w:pStyle w:val="1"/>
      </w:pPr>
      <w:r>
        <w:rPr>
          <w:rFonts w:hint="eastAsia"/>
        </w:rPr>
        <w:t>github</w:t>
      </w:r>
    </w:p>
    <w:p w:rsidR="007E5F42" w:rsidRDefault="006E4143" w:rsidP="006E4143">
      <w:pPr>
        <w:pStyle w:val="2"/>
        <w:numPr>
          <w:ilvl w:val="0"/>
          <w:numId w:val="8"/>
        </w:numPr>
        <w:ind w:leftChars="0"/>
      </w:pPr>
      <w:r>
        <w:rPr>
          <w:rFonts w:hint="eastAsia"/>
        </w:rPr>
        <w:t>什么是github</w:t>
      </w:r>
    </w:p>
    <w:p w:rsidR="003A6E3D" w:rsidRDefault="003A6E3D" w:rsidP="003A6E3D">
      <w:pPr>
        <w:ind w:left="420"/>
      </w:pPr>
      <w:r>
        <w:t>gitHub 是一个面向开源及私有软件项目的托管平台，因为只支持 git 作为唯一的版本库</w:t>
      </w:r>
      <w:r>
        <w:rPr>
          <w:rFonts w:hint="eastAsia"/>
        </w:rPr>
        <w:t>格式进行托管，故名</w:t>
      </w:r>
      <w:r>
        <w:t>gitHub。</w:t>
      </w:r>
    </w:p>
    <w:p w:rsidR="003A6E3D" w:rsidRDefault="003A6E3D" w:rsidP="003A6E3D">
      <w:pPr>
        <w:ind w:left="420"/>
      </w:pPr>
      <w:r>
        <w:t>gitHub 于 2008 年 4 月 10 日正式上线，除了 git 代码仓库托管及基本的 Web 管理界面</w:t>
      </w:r>
      <w:r>
        <w:rPr>
          <w:rFonts w:hint="eastAsia"/>
        </w:rPr>
        <w:t>以外，还提供了订阅、讨论组、文本渲染、在线文件编辑器、协作图谱（报表）、代码片段分享（</w:t>
      </w:r>
      <w:r>
        <w:t>Gist）等功能。目前，其注册用户已经超过 350 万，托管版本数量也是非常之多，其</w:t>
      </w:r>
      <w:r>
        <w:rPr>
          <w:rFonts w:hint="eastAsia"/>
        </w:rPr>
        <w:t>中不乏知名开源项目</w:t>
      </w:r>
      <w:r>
        <w:t xml:space="preserve"> Rubyon Rails、 jQuery、 python 等。</w:t>
      </w:r>
    </w:p>
    <w:p w:rsidR="003A6E3D" w:rsidRDefault="003A6E3D" w:rsidP="003A6E3D">
      <w:pPr>
        <w:ind w:left="420"/>
      </w:pPr>
      <w:r>
        <w:rPr>
          <w:rFonts w:hint="eastAsia"/>
        </w:rPr>
        <w:t>作为开源代码库以及版本控制系统，</w:t>
      </w:r>
      <w:r>
        <w:t xml:space="preserve"> Github 拥有超过 900 </w:t>
      </w:r>
      <w:proofErr w:type="gramStart"/>
      <w:r>
        <w:t>万开发</w:t>
      </w:r>
      <w:proofErr w:type="gramEnd"/>
      <w:r>
        <w:t>者用户。随着越来越多</w:t>
      </w:r>
      <w:r>
        <w:rPr>
          <w:rFonts w:hint="eastAsia"/>
        </w:rPr>
        <w:t>的应用程序转移到了云上，</w:t>
      </w:r>
      <w:r>
        <w:t xml:space="preserve"> Github 已经成为了管理软件开发以及发现已有代码的首选方法。</w:t>
      </w:r>
    </w:p>
    <w:p w:rsidR="003A6E3D" w:rsidRDefault="003A6E3D" w:rsidP="003A6E3D">
      <w:pPr>
        <w:ind w:left="420"/>
      </w:pPr>
      <w:r>
        <w:rPr>
          <w:rFonts w:hint="eastAsia"/>
        </w:rPr>
        <w:t>如前所述，作为一个分布式的版本控制系统，在</w:t>
      </w:r>
      <w:r>
        <w:t xml:space="preserve"> Git 中并不存在主库这样的概念，每一</w:t>
      </w:r>
    </w:p>
    <w:p w:rsidR="003A6E3D" w:rsidRDefault="003A6E3D" w:rsidP="003A6E3D">
      <w:pPr>
        <w:ind w:left="420"/>
      </w:pPr>
      <w:r>
        <w:rPr>
          <w:rFonts w:hint="eastAsia"/>
        </w:rPr>
        <w:t>份复制出的库都可以独立使用，任何两个库之间的不一致之处都可以进行合并。</w:t>
      </w:r>
    </w:p>
    <w:p w:rsidR="006E4143" w:rsidRDefault="003A6E3D" w:rsidP="003A6E3D">
      <w:pPr>
        <w:ind w:left="420"/>
      </w:pPr>
      <w:r>
        <w:rPr>
          <w:rFonts w:hint="eastAsia"/>
        </w:rPr>
        <w:t>在</w:t>
      </w:r>
      <w:r>
        <w:t xml:space="preserve"> GitHub，用户可以十分轻易地找到海量的开源代码</w:t>
      </w:r>
    </w:p>
    <w:p w:rsidR="003734C4" w:rsidRDefault="009E690E" w:rsidP="00114FF2">
      <w:pPr>
        <w:pStyle w:val="2"/>
        <w:ind w:left="840"/>
      </w:pPr>
      <w:r w:rsidRPr="009E690E">
        <w:rPr>
          <w:rFonts w:hint="eastAsia"/>
        </w:rPr>
        <w:t>注册</w:t>
      </w:r>
      <w:r w:rsidRPr="009E690E">
        <w:t>github，创建ssh key,添加并测试连通</w:t>
      </w:r>
    </w:p>
    <w:p w:rsidR="00FD2200" w:rsidRDefault="00FD2200" w:rsidP="00FD2200">
      <w:pPr>
        <w:ind w:left="840"/>
      </w:pPr>
      <w:r>
        <w:t>ssh-keygen -t rsa -C liguotao_1@163.com</w:t>
      </w:r>
    </w:p>
    <w:p w:rsidR="00FD2200" w:rsidRDefault="00FD2200" w:rsidP="00FD2200">
      <w:pPr>
        <w:ind w:left="840"/>
      </w:pPr>
      <w:r>
        <w:tab/>
        <w:t xml:space="preserve"> ~/.ssh生成目录</w:t>
      </w:r>
    </w:p>
    <w:p w:rsidR="00FD2200" w:rsidRDefault="00FD2200" w:rsidP="00FD2200">
      <w:pPr>
        <w:ind w:left="840"/>
      </w:pPr>
      <w:r>
        <w:tab/>
        <w:t xml:space="preserve"> github中配置</w:t>
      </w:r>
    </w:p>
    <w:p w:rsidR="009E690E" w:rsidRDefault="00FD2200" w:rsidP="00FD2200">
      <w:pPr>
        <w:ind w:left="840"/>
      </w:pPr>
      <w:r>
        <w:tab/>
        <w:t xml:space="preserve"> 测试:ssh -T </w:t>
      </w:r>
      <w:hyperlink r:id="rId13" w:history="1">
        <w:r w:rsidRPr="00CF543D">
          <w:rPr>
            <w:rStyle w:val="a4"/>
          </w:rPr>
          <w:t>git@github.com</w:t>
        </w:r>
      </w:hyperlink>
    </w:p>
    <w:p w:rsidR="00FD2200" w:rsidRDefault="00AD13F5" w:rsidP="00FD2200">
      <w:pPr>
        <w:pStyle w:val="2"/>
        <w:ind w:left="840"/>
      </w:pPr>
      <w:r w:rsidRPr="00AD13F5">
        <w:rPr>
          <w:rFonts w:hint="eastAsia"/>
        </w:rPr>
        <w:t>本地新建，推送远程</w:t>
      </w:r>
    </w:p>
    <w:p w:rsidR="001F652B" w:rsidRDefault="001F652B" w:rsidP="001F652B">
      <w:pPr>
        <w:ind w:left="840"/>
      </w:pPr>
      <w:r>
        <w:t>git remote add origin https://github.com/liguotao1/test.git</w:t>
      </w:r>
    </w:p>
    <w:p w:rsidR="001F652B" w:rsidRDefault="001F652B" w:rsidP="001F652B">
      <w:pPr>
        <w:ind w:left="840"/>
      </w:pPr>
      <w:r>
        <w:t>git push -u origin master</w:t>
      </w:r>
      <w:r w:rsidR="00E34883">
        <w:t>:</w:t>
      </w:r>
      <w:r w:rsidR="00E34883">
        <w:rPr>
          <w:rFonts w:hint="eastAsia"/>
        </w:rPr>
        <w:t>推送</w:t>
      </w:r>
    </w:p>
    <w:p w:rsidR="00AD13F5" w:rsidRDefault="001F652B" w:rsidP="001F652B">
      <w:pPr>
        <w:ind w:firstLineChars="400" w:firstLine="840"/>
      </w:pPr>
      <w:r>
        <w:t>git pull origin master</w:t>
      </w:r>
      <w:r w:rsidR="00E34883">
        <w:t>:</w:t>
      </w:r>
      <w:r w:rsidR="00E34883">
        <w:rPr>
          <w:rFonts w:hint="eastAsia"/>
        </w:rPr>
        <w:t>更新</w:t>
      </w:r>
    </w:p>
    <w:p w:rsidR="001F652B" w:rsidRDefault="00AE2832" w:rsidP="001F652B">
      <w:pPr>
        <w:pStyle w:val="2"/>
        <w:ind w:left="840"/>
      </w:pPr>
      <w:r w:rsidRPr="00AE2832">
        <w:rPr>
          <w:rFonts w:hint="eastAsia"/>
        </w:rPr>
        <w:t>远程新建</w:t>
      </w:r>
      <w:r w:rsidRPr="00AE2832">
        <w:t>,本地克隆</w:t>
      </w:r>
    </w:p>
    <w:p w:rsidR="00AE2832" w:rsidRDefault="00AE2832" w:rsidP="00AE2832">
      <w:pPr>
        <w:ind w:left="840"/>
      </w:pPr>
      <w:r w:rsidRPr="00AE2832">
        <w:t xml:space="preserve">git clone </w:t>
      </w:r>
      <w:hyperlink r:id="rId14" w:history="1">
        <w:r w:rsidRPr="00CF543D">
          <w:rPr>
            <w:rStyle w:val="a4"/>
          </w:rPr>
          <w:t>https://github.com/liguotao1/test2.git</w:t>
        </w:r>
      </w:hyperlink>
    </w:p>
    <w:p w:rsidR="00AE2832" w:rsidRPr="00AE2832" w:rsidRDefault="00AE2832" w:rsidP="00AE2832">
      <w:pPr>
        <w:pStyle w:val="2"/>
        <w:ind w:left="840"/>
      </w:pPr>
      <w:r>
        <w:rPr>
          <w:rFonts w:hint="eastAsia"/>
        </w:rPr>
        <w:lastRenderedPageBreak/>
        <w:t>fork</w:t>
      </w:r>
      <w:r w:rsidR="000640AB">
        <w:rPr>
          <w:rFonts w:hint="eastAsia"/>
        </w:rPr>
        <w:t>(自行</w:t>
      </w:r>
      <w:r w:rsidR="006434C7">
        <w:rPr>
          <w:rFonts w:hint="eastAsia"/>
        </w:rPr>
        <w:t>测试</w:t>
      </w:r>
      <w:r w:rsidR="000640AB">
        <w:t>)</w:t>
      </w:r>
    </w:p>
    <w:p w:rsidR="003251E7" w:rsidRDefault="003251E7" w:rsidP="003251E7">
      <w:pPr>
        <w:pStyle w:val="1"/>
      </w:pPr>
      <w:r>
        <w:rPr>
          <w:rFonts w:hint="eastAsia"/>
        </w:rPr>
        <w:t>tortoise</w:t>
      </w:r>
      <w:r>
        <w:t>Git</w:t>
      </w:r>
      <w:r>
        <w:rPr>
          <w:rFonts w:hint="eastAsia"/>
        </w:rPr>
        <w:t>安装与使用</w:t>
      </w:r>
    </w:p>
    <w:p w:rsidR="00931401" w:rsidRDefault="00931401" w:rsidP="00931401">
      <w:pPr>
        <w:pStyle w:val="2"/>
        <w:numPr>
          <w:ilvl w:val="0"/>
          <w:numId w:val="5"/>
        </w:numPr>
        <w:ind w:leftChars="0"/>
      </w:pPr>
      <w:r>
        <w:rPr>
          <w:rFonts w:hint="eastAsia"/>
        </w:rPr>
        <w:t>下载</w:t>
      </w:r>
    </w:p>
    <w:p w:rsidR="00931401" w:rsidRDefault="00EA15EA" w:rsidP="00931401">
      <w:pPr>
        <w:ind w:left="420"/>
      </w:pPr>
      <w:hyperlink r:id="rId15" w:history="1">
        <w:r w:rsidR="00B7054D" w:rsidRPr="00CF543D">
          <w:rPr>
            <w:rStyle w:val="a4"/>
          </w:rPr>
          <w:t>https://tortoisegit.org/download/</w:t>
        </w:r>
      </w:hyperlink>
    </w:p>
    <w:p w:rsidR="00B7054D" w:rsidRDefault="00B7054D" w:rsidP="00F018F0">
      <w:pPr>
        <w:pStyle w:val="2"/>
        <w:ind w:left="840"/>
      </w:pPr>
      <w:r>
        <w:rPr>
          <w:rFonts w:hint="eastAsia"/>
        </w:rPr>
        <w:t>安装</w:t>
      </w:r>
    </w:p>
    <w:p w:rsidR="009B7DF0" w:rsidRDefault="009B7DF0" w:rsidP="009B7DF0">
      <w:pPr>
        <w:pStyle w:val="2"/>
        <w:ind w:left="840"/>
      </w:pPr>
      <w:r>
        <w:rPr>
          <w:rFonts w:hint="eastAsia"/>
        </w:rPr>
        <w:t>操作</w:t>
      </w:r>
    </w:p>
    <w:p w:rsidR="009B7DF0" w:rsidRDefault="009B7DF0" w:rsidP="009B7DF0">
      <w:pPr>
        <w:ind w:left="840"/>
      </w:pPr>
      <w:r>
        <w:rPr>
          <w:rFonts w:hint="eastAsia"/>
        </w:rPr>
        <w:t>添加提交</w:t>
      </w:r>
    </w:p>
    <w:p w:rsidR="009B7DF0" w:rsidRDefault="009B7DF0" w:rsidP="009B7DF0">
      <w:pPr>
        <w:ind w:left="840"/>
      </w:pPr>
      <w:r>
        <w:rPr>
          <w:rFonts w:hint="eastAsia"/>
        </w:rPr>
        <w:t>查看版本</w:t>
      </w:r>
    </w:p>
    <w:p w:rsidR="009B7DF0" w:rsidRDefault="0039262E" w:rsidP="009B7DF0">
      <w:pPr>
        <w:ind w:left="840"/>
      </w:pPr>
      <w:r>
        <w:rPr>
          <w:rFonts w:hint="eastAsia"/>
        </w:rPr>
        <w:t>回退版本</w:t>
      </w:r>
    </w:p>
    <w:p w:rsidR="0039262E" w:rsidRDefault="0039262E" w:rsidP="009B7DF0">
      <w:pPr>
        <w:ind w:left="840"/>
      </w:pPr>
      <w:r>
        <w:rPr>
          <w:rFonts w:hint="eastAsia"/>
        </w:rPr>
        <w:t>编辑冲突</w:t>
      </w:r>
    </w:p>
    <w:p w:rsidR="0039262E" w:rsidRDefault="0039262E" w:rsidP="009B7DF0">
      <w:pPr>
        <w:ind w:left="840"/>
      </w:pPr>
      <w:r>
        <w:rPr>
          <w:rFonts w:hint="eastAsia"/>
        </w:rPr>
        <w:t>提交github</w:t>
      </w:r>
    </w:p>
    <w:p w:rsidR="0039262E" w:rsidRPr="009B7DF0" w:rsidRDefault="0039262E" w:rsidP="009B7DF0">
      <w:pPr>
        <w:ind w:left="840"/>
      </w:pPr>
      <w:r>
        <w:t>C</w:t>
      </w:r>
      <w:r>
        <w:rPr>
          <w:rFonts w:hint="eastAsia"/>
        </w:rPr>
        <w:t>lone</w:t>
      </w:r>
      <w:r w:rsidR="00DB59EE">
        <w:t xml:space="preserve"> </w:t>
      </w:r>
      <w:r>
        <w:rPr>
          <w:rFonts w:hint="eastAsia"/>
        </w:rPr>
        <w:t>github</w:t>
      </w:r>
    </w:p>
    <w:p w:rsidR="003251E7" w:rsidRDefault="003251E7" w:rsidP="003251E7">
      <w:pPr>
        <w:pStyle w:val="1"/>
      </w:pPr>
      <w:r>
        <w:rPr>
          <w:rFonts w:hint="eastAsia"/>
        </w:rPr>
        <w:t>E</w:t>
      </w:r>
      <w:r>
        <w:t>git</w:t>
      </w:r>
      <w:r>
        <w:rPr>
          <w:rFonts w:hint="eastAsia"/>
        </w:rPr>
        <w:t>使用</w:t>
      </w:r>
    </w:p>
    <w:p w:rsidR="00DB59EE" w:rsidRDefault="00F56B93" w:rsidP="00F56B93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配置</w:t>
      </w:r>
    </w:p>
    <w:p w:rsidR="00F56B93" w:rsidRDefault="00F56B93" w:rsidP="00F56B93">
      <w:pPr>
        <w:pStyle w:val="a6"/>
        <w:ind w:left="780" w:firstLineChars="0" w:firstLine="0"/>
      </w:pPr>
      <w:r>
        <w:rPr>
          <w:noProof/>
        </w:rPr>
        <w:drawing>
          <wp:inline distT="0" distB="0" distL="0" distR="0" wp14:anchorId="57B84FCF" wp14:editId="40DC87DC">
            <wp:extent cx="5274310" cy="33896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93" w:rsidRDefault="00543EDB" w:rsidP="00F56B93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查看s</w:t>
      </w:r>
      <w:r>
        <w:t>sh2</w:t>
      </w:r>
    </w:p>
    <w:p w:rsidR="00543EDB" w:rsidRDefault="00543EDB" w:rsidP="00543EDB">
      <w:pPr>
        <w:pStyle w:val="a6"/>
        <w:ind w:left="780" w:firstLineChars="0" w:firstLine="0"/>
      </w:pPr>
      <w:r>
        <w:rPr>
          <w:noProof/>
        </w:rPr>
        <w:drawing>
          <wp:inline distT="0" distB="0" distL="0" distR="0" wp14:anchorId="73B9C36D" wp14:editId="0E439521">
            <wp:extent cx="5274310" cy="25279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DB" w:rsidRDefault="00C519A2" w:rsidP="00F56B93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创建</w:t>
      </w:r>
      <w:r w:rsidR="00BC5304">
        <w:rPr>
          <w:rFonts w:hint="eastAsia"/>
        </w:rPr>
        <w:t>仓库</w:t>
      </w:r>
    </w:p>
    <w:p w:rsidR="002F23BC" w:rsidRDefault="002F23BC" w:rsidP="002F23BC">
      <w:pPr>
        <w:pStyle w:val="a6"/>
        <w:ind w:left="780" w:firstLineChars="0" w:firstLine="0"/>
      </w:pPr>
      <w:r>
        <w:rPr>
          <w:noProof/>
        </w:rPr>
        <w:drawing>
          <wp:inline distT="0" distB="0" distL="0" distR="0" wp14:anchorId="70403EC8" wp14:editId="673AB888">
            <wp:extent cx="4564380" cy="2883923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0412" cy="289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04" w:rsidRDefault="00F0233A" w:rsidP="00F56B93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添加到暂存区</w:t>
      </w:r>
    </w:p>
    <w:p w:rsidR="00F0233A" w:rsidRDefault="00F0233A" w:rsidP="00F56B93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提交仓库</w:t>
      </w:r>
    </w:p>
    <w:p w:rsidR="00186601" w:rsidRDefault="00323019" w:rsidP="00F56B93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与远程库交互</w:t>
      </w:r>
    </w:p>
    <w:p w:rsidR="00323019" w:rsidRDefault="002B2E5A" w:rsidP="00323019">
      <w:pPr>
        <w:pStyle w:val="a6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9011D9C" wp14:editId="0BB8F219">
            <wp:extent cx="4239968" cy="5044440"/>
            <wp:effectExtent l="0" t="0" r="825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0939" cy="505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19" w:rsidRDefault="00AF1624" w:rsidP="00F56B93">
      <w:pPr>
        <w:pStyle w:val="a6"/>
        <w:numPr>
          <w:ilvl w:val="0"/>
          <w:numId w:val="9"/>
        </w:numPr>
        <w:ind w:firstLineChars="0"/>
      </w:pPr>
      <w:r>
        <w:t>P</w:t>
      </w:r>
      <w:r>
        <w:rPr>
          <w:rFonts w:hint="eastAsia"/>
        </w:rPr>
        <w:t>ull从远程仓库</w:t>
      </w:r>
    </w:p>
    <w:p w:rsidR="004A1F92" w:rsidRDefault="004A1F92" w:rsidP="004A1F92">
      <w:pPr>
        <w:pStyle w:val="a6"/>
        <w:ind w:left="780" w:firstLineChars="0" w:firstLine="0"/>
      </w:pPr>
      <w:r>
        <w:rPr>
          <w:rFonts w:hint="eastAsia"/>
        </w:rPr>
        <w:t>出错</w:t>
      </w:r>
    </w:p>
    <w:p w:rsidR="004A1F92" w:rsidRDefault="004A1F92" w:rsidP="004A1F92">
      <w:pPr>
        <w:pStyle w:val="a6"/>
        <w:ind w:left="780" w:firstLineChars="0" w:firstLine="0"/>
      </w:pPr>
      <w:r>
        <w:rPr>
          <w:rFonts w:hint="eastAsia"/>
        </w:rPr>
        <w:t>添加git</w:t>
      </w:r>
      <w:r>
        <w:t xml:space="preserve"> </w:t>
      </w:r>
      <w:r>
        <w:rPr>
          <w:rFonts w:hint="eastAsia"/>
        </w:rPr>
        <w:t>config</w:t>
      </w:r>
    </w:p>
    <w:p w:rsidR="008B74A1" w:rsidRDefault="008B74A1" w:rsidP="004A1F92">
      <w:pPr>
        <w:pStyle w:val="a6"/>
        <w:ind w:left="780" w:firstLineChars="0" w:firstLine="0"/>
      </w:pPr>
      <w:r>
        <w:rPr>
          <w:noProof/>
        </w:rPr>
        <w:drawing>
          <wp:inline distT="0" distB="0" distL="0" distR="0" wp14:anchorId="06FC43B9" wp14:editId="5C017766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Ind w:w="780" w:type="dxa"/>
        <w:tblLook w:val="04A0" w:firstRow="1" w:lastRow="0" w:firstColumn="1" w:lastColumn="0" w:noHBand="0" w:noVBand="1"/>
      </w:tblPr>
      <w:tblGrid>
        <w:gridCol w:w="7516"/>
      </w:tblGrid>
      <w:tr w:rsidR="00E41C16" w:rsidTr="00E41C16">
        <w:tc>
          <w:tcPr>
            <w:tcW w:w="8296" w:type="dxa"/>
          </w:tcPr>
          <w:p w:rsidR="00E41C16" w:rsidRDefault="00E41C16" w:rsidP="00E41C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lastRenderedPageBreak/>
              <w:t>[remote "origin"]</w:t>
            </w:r>
          </w:p>
          <w:p w:rsidR="00E41C16" w:rsidRDefault="00E41C16" w:rsidP="00E41C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ab/>
              <w:t>fetch=+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refs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>/heads/</w:t>
            </w:r>
            <w:proofErr w:type="gramStart"/>
            <w:r>
              <w:rPr>
                <w:rFonts w:ascii="Consolas" w:hAnsi="Consolas" w:cs="Consolas"/>
                <w:kern w:val="0"/>
                <w:sz w:val="20"/>
                <w:szCs w:val="20"/>
              </w:rPr>
              <w:t>*: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refs</w:t>
            </w:r>
            <w:proofErr w:type="gramEnd"/>
            <w:r>
              <w:rPr>
                <w:rFonts w:ascii="Consolas" w:hAnsi="Consolas" w:cs="Consolas"/>
                <w:kern w:val="0"/>
                <w:sz w:val="20"/>
                <w:szCs w:val="20"/>
              </w:rPr>
              <w:t>/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remotes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>/origin/*</w:t>
            </w:r>
          </w:p>
          <w:p w:rsidR="00E41C16" w:rsidRDefault="00E41C16" w:rsidP="00E41C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url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>=</w:t>
            </w:r>
            <w:r w:rsidR="008B74A1">
              <w:rPr>
                <w:rFonts w:ascii="Consolas" w:hAnsi="Consolas" w:cs="Consolas"/>
                <w:kern w:val="0"/>
                <w:sz w:val="20"/>
                <w:szCs w:val="20"/>
                <w:highlight w:val="blue"/>
              </w:rPr>
              <w:t>https://github.com/liguotao1/eclipse.git</w:t>
            </w:r>
          </w:p>
          <w:p w:rsidR="00E41C16" w:rsidRDefault="00E41C16" w:rsidP="00E41C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ab/>
              <w:t>push=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refs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>/heads/</w:t>
            </w:r>
            <w:proofErr w:type="gramStart"/>
            <w:r>
              <w:rPr>
                <w:rFonts w:ascii="Consolas" w:hAnsi="Consolas" w:cs="Consolas"/>
                <w:kern w:val="0"/>
                <w:sz w:val="20"/>
                <w:szCs w:val="20"/>
              </w:rPr>
              <w:t>master:refs</w:t>
            </w:r>
            <w:proofErr w:type="gramEnd"/>
            <w:r>
              <w:rPr>
                <w:rFonts w:ascii="Consolas" w:hAnsi="Consolas" w:cs="Consolas"/>
                <w:kern w:val="0"/>
                <w:sz w:val="20"/>
                <w:szCs w:val="20"/>
              </w:rPr>
              <w:t>/heads/master</w:t>
            </w:r>
          </w:p>
          <w:p w:rsidR="00E41C16" w:rsidRDefault="00E41C16" w:rsidP="00E41C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>[branch "master"]</w:t>
            </w:r>
          </w:p>
          <w:p w:rsidR="00E41C16" w:rsidRDefault="00E41C16" w:rsidP="00E41C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ab/>
              <w:t>remote=origin</w:t>
            </w:r>
          </w:p>
          <w:p w:rsidR="00E41C16" w:rsidRDefault="00E41C16" w:rsidP="00E41C16">
            <w:pPr>
              <w:pStyle w:val="a6"/>
              <w:ind w:firstLineChars="0" w:firstLine="0"/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ab/>
              <w:t>merge=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refs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>/heads/master</w:t>
            </w:r>
          </w:p>
        </w:tc>
      </w:tr>
    </w:tbl>
    <w:p w:rsidR="004A1F92" w:rsidRDefault="004A1F92" w:rsidP="004A1F92">
      <w:pPr>
        <w:pStyle w:val="a6"/>
        <w:ind w:left="780" w:firstLineChars="0" w:firstLine="0"/>
      </w:pPr>
    </w:p>
    <w:p w:rsidR="00AF1624" w:rsidRDefault="004B681F" w:rsidP="00F56B93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同步</w:t>
      </w:r>
    </w:p>
    <w:p w:rsidR="004B681F" w:rsidRDefault="004B681F" w:rsidP="004B681F">
      <w:pPr>
        <w:pStyle w:val="a6"/>
        <w:ind w:left="780" w:firstLineChars="0" w:firstLine="0"/>
      </w:pPr>
      <w:r>
        <w:t>Sync workspace</w:t>
      </w:r>
    </w:p>
    <w:p w:rsidR="004B681F" w:rsidRDefault="00390B2A" w:rsidP="004B681F">
      <w:pPr>
        <w:pStyle w:val="a6"/>
        <w:ind w:left="780"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936E3E">
        <w:t>Push/pull</w:t>
      </w:r>
    </w:p>
    <w:p w:rsidR="004B681F" w:rsidRDefault="00936E3E" w:rsidP="00F56B93">
      <w:pPr>
        <w:pStyle w:val="a6"/>
        <w:numPr>
          <w:ilvl w:val="0"/>
          <w:numId w:val="9"/>
        </w:numPr>
        <w:ind w:firstLineChars="0"/>
      </w:pPr>
      <w:r>
        <w:t>Clone</w:t>
      </w:r>
    </w:p>
    <w:p w:rsidR="00936E3E" w:rsidRDefault="009A7076" w:rsidP="00936E3E">
      <w:pPr>
        <w:pStyle w:val="a6"/>
        <w:ind w:left="780" w:firstLineChars="0" w:firstLine="0"/>
      </w:pPr>
      <w:r>
        <w:rPr>
          <w:noProof/>
        </w:rPr>
        <w:drawing>
          <wp:inline distT="0" distB="0" distL="0" distR="0" wp14:anchorId="55E58D35" wp14:editId="3062491A">
            <wp:extent cx="2796540" cy="185352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0974" cy="187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F72" w:rsidRDefault="00970F72" w:rsidP="00936E3E">
      <w:pPr>
        <w:pStyle w:val="a6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2D48EFB" wp14:editId="6FD896DA">
            <wp:extent cx="4549534" cy="4823878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08" w:rsidRDefault="001F6108" w:rsidP="00936E3E">
      <w:pPr>
        <w:pStyle w:val="a6"/>
        <w:ind w:left="780" w:firstLineChars="0" w:firstLine="0"/>
      </w:pPr>
      <w:r>
        <w:t>Import</w:t>
      </w:r>
      <w:r>
        <w:sym w:font="Wingdings" w:char="F0E0"/>
      </w:r>
      <w:r>
        <w:t>git</w:t>
      </w:r>
    </w:p>
    <w:p w:rsidR="000528F8" w:rsidRDefault="000528F8" w:rsidP="00C814A8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冲突</w:t>
      </w:r>
    </w:p>
    <w:p w:rsidR="00B15C4B" w:rsidRDefault="00B15C4B" w:rsidP="00B15C4B">
      <w:pPr>
        <w:pStyle w:val="a6"/>
        <w:ind w:left="780" w:firstLineChars="0" w:firstLine="0"/>
      </w:pPr>
      <w:r>
        <w:rPr>
          <w:rFonts w:hint="eastAsia"/>
        </w:rPr>
        <w:t>服务器更新</w:t>
      </w:r>
    </w:p>
    <w:p w:rsidR="00F64D12" w:rsidRDefault="00B15C4B" w:rsidP="00F64D12">
      <w:pPr>
        <w:pStyle w:val="a6"/>
        <w:ind w:left="780" w:firstLineChars="0" w:firstLine="0"/>
      </w:pPr>
      <w:r>
        <w:rPr>
          <w:rFonts w:hint="eastAsia"/>
        </w:rPr>
        <w:t>本地:</w:t>
      </w:r>
      <w:r w:rsidR="00F64D12">
        <w:t>A</w:t>
      </w:r>
      <w:r w:rsidR="00F64D12">
        <w:rPr>
          <w:rFonts w:hint="eastAsia"/>
        </w:rPr>
        <w:t>dd</w:t>
      </w:r>
      <w:r w:rsidR="00F64D12">
        <w:t xml:space="preserve"> </w:t>
      </w:r>
      <w:r w:rsidR="00F64D12">
        <w:sym w:font="Wingdings" w:char="F0E0"/>
      </w:r>
      <w:r w:rsidR="00F64D12">
        <w:t xml:space="preserve"> commit </w:t>
      </w:r>
      <w:r w:rsidR="00F64D12">
        <w:sym w:font="Wingdings" w:char="F0E0"/>
      </w:r>
      <w:r w:rsidR="00F64D12">
        <w:t>push</w:t>
      </w:r>
    </w:p>
    <w:p w:rsidR="00A1111F" w:rsidRDefault="00A1111F" w:rsidP="00F64D12">
      <w:pPr>
        <w:pStyle w:val="a6"/>
        <w:ind w:left="780" w:firstLineChars="0" w:firstLine="0"/>
      </w:pPr>
    </w:p>
    <w:p w:rsidR="00A1111F" w:rsidRDefault="00A1111F" w:rsidP="00F64D12">
      <w:pPr>
        <w:pStyle w:val="a6"/>
        <w:ind w:left="780" w:firstLineChars="0" w:firstLine="0"/>
      </w:pPr>
      <w:r>
        <w:rPr>
          <w:rFonts w:hint="eastAsia"/>
        </w:rPr>
        <w:t>解决:</w:t>
      </w:r>
    </w:p>
    <w:p w:rsidR="00A1111F" w:rsidRDefault="00A1111F" w:rsidP="00F64D12">
      <w:pPr>
        <w:pStyle w:val="a6"/>
        <w:ind w:left="780" w:firstLineChars="0" w:firstLine="0"/>
      </w:pPr>
      <w:r>
        <w:rPr>
          <w:rFonts w:hint="eastAsia"/>
        </w:rPr>
        <w:t xml:space="preserve"> </w:t>
      </w:r>
      <w:r>
        <w:t xml:space="preserve"> Sync workspace</w:t>
      </w:r>
    </w:p>
    <w:p w:rsidR="00A1111F" w:rsidRDefault="00FA4FE7" w:rsidP="00A1111F">
      <w:pPr>
        <w:pStyle w:val="a6"/>
        <w:numPr>
          <w:ilvl w:val="0"/>
          <w:numId w:val="10"/>
        </w:numPr>
        <w:ind w:firstLineChars="0"/>
      </w:pPr>
      <w:r>
        <w:t>P</w:t>
      </w:r>
      <w:r w:rsidR="00A1111F">
        <w:t>ull</w:t>
      </w:r>
      <w:r>
        <w:t xml:space="preserve"> </w:t>
      </w:r>
      <w:r>
        <w:sym w:font="Wingdings" w:char="F0E0"/>
      </w:r>
      <w:r>
        <w:rPr>
          <w:rFonts w:hint="eastAsia"/>
        </w:rPr>
        <w:t>手动处理</w:t>
      </w:r>
    </w:p>
    <w:p w:rsidR="00C814A8" w:rsidRPr="00DB59EE" w:rsidRDefault="00FA4FE7" w:rsidP="00D44D78">
      <w:pPr>
        <w:pStyle w:val="a6"/>
        <w:numPr>
          <w:ilvl w:val="0"/>
          <w:numId w:val="10"/>
        </w:numPr>
        <w:ind w:firstLineChars="0"/>
      </w:pPr>
      <w:r>
        <w:t>A</w:t>
      </w:r>
      <w:r>
        <w:rPr>
          <w:rFonts w:hint="eastAsia"/>
        </w:rPr>
        <w:t>dd</w:t>
      </w:r>
      <w:r>
        <w:t xml:space="preserve"> –</w:t>
      </w:r>
      <w:r>
        <w:rPr>
          <w:rFonts w:hint="eastAsia"/>
        </w:rPr>
        <w:t>&gt;</w:t>
      </w:r>
      <w:r>
        <w:t>commit</w:t>
      </w:r>
      <w:r>
        <w:sym w:font="Wingdings" w:char="F0E0"/>
      </w:r>
      <w:r>
        <w:t>push</w:t>
      </w:r>
    </w:p>
    <w:sectPr w:rsidR="00C814A8" w:rsidRPr="00DB59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81193"/>
    <w:multiLevelType w:val="hybridMultilevel"/>
    <w:tmpl w:val="DA742B72"/>
    <w:lvl w:ilvl="0" w:tplc="DD825E12">
      <w:start w:val="1"/>
      <w:numFmt w:val="upperLetter"/>
      <w:pStyle w:val="4"/>
      <w:lvlText w:val="%1."/>
      <w:lvlJc w:val="left"/>
      <w:pPr>
        <w:ind w:left="1020" w:hanging="420"/>
      </w:p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1" w15:restartNumberingAfterBreak="0">
    <w:nsid w:val="1F9F4E2D"/>
    <w:multiLevelType w:val="hybridMultilevel"/>
    <w:tmpl w:val="9398D554"/>
    <w:lvl w:ilvl="0" w:tplc="F94ED5B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D05769"/>
    <w:multiLevelType w:val="hybridMultilevel"/>
    <w:tmpl w:val="C6F43B6C"/>
    <w:lvl w:ilvl="0" w:tplc="444462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9BA11F5"/>
    <w:multiLevelType w:val="hybridMultilevel"/>
    <w:tmpl w:val="4246E946"/>
    <w:lvl w:ilvl="0" w:tplc="7CDA594C">
      <w:start w:val="1"/>
      <w:numFmt w:val="decimal"/>
      <w:pStyle w:val="2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4" w15:restartNumberingAfterBreak="0">
    <w:nsid w:val="34927FC7"/>
    <w:multiLevelType w:val="hybridMultilevel"/>
    <w:tmpl w:val="708C1694"/>
    <w:lvl w:ilvl="0" w:tplc="6E6EDE2A">
      <w:start w:val="10"/>
      <w:numFmt w:val="bullet"/>
      <w:lvlText w:val=""/>
      <w:lvlJc w:val="left"/>
      <w:pPr>
        <w:ind w:left="1344" w:hanging="360"/>
      </w:pPr>
      <w:rPr>
        <w:rFonts w:ascii="Wingdings" w:eastAsia="等线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8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20"/>
      </w:pPr>
      <w:rPr>
        <w:rFonts w:ascii="Wingdings" w:hAnsi="Wingdings" w:hint="default"/>
      </w:rPr>
    </w:lvl>
  </w:abstractNum>
  <w:abstractNum w:abstractNumId="5" w15:restartNumberingAfterBreak="0">
    <w:nsid w:val="569E4603"/>
    <w:multiLevelType w:val="hybridMultilevel"/>
    <w:tmpl w:val="2A321A42"/>
    <w:lvl w:ilvl="0" w:tplc="F04C41FC">
      <w:start w:val="1"/>
      <w:numFmt w:val="decimal"/>
      <w:pStyle w:val="3"/>
      <w:lvlText w:val="%1)"/>
      <w:lvlJc w:val="left"/>
      <w:pPr>
        <w:ind w:left="2500" w:hanging="420"/>
      </w:pPr>
    </w:lvl>
    <w:lvl w:ilvl="1" w:tplc="04090019" w:tentative="1">
      <w:start w:val="1"/>
      <w:numFmt w:val="lowerLetter"/>
      <w:lvlText w:val="%2)"/>
      <w:lvlJc w:val="left"/>
      <w:pPr>
        <w:ind w:left="2920" w:hanging="420"/>
      </w:pPr>
    </w:lvl>
    <w:lvl w:ilvl="2" w:tplc="0409001B" w:tentative="1">
      <w:start w:val="1"/>
      <w:numFmt w:val="lowerRoman"/>
      <w:lvlText w:val="%3."/>
      <w:lvlJc w:val="right"/>
      <w:pPr>
        <w:ind w:left="3340" w:hanging="420"/>
      </w:pPr>
    </w:lvl>
    <w:lvl w:ilvl="3" w:tplc="0409000F" w:tentative="1">
      <w:start w:val="1"/>
      <w:numFmt w:val="decimal"/>
      <w:lvlText w:val="%4."/>
      <w:lvlJc w:val="left"/>
      <w:pPr>
        <w:ind w:left="3760" w:hanging="420"/>
      </w:pPr>
    </w:lvl>
    <w:lvl w:ilvl="4" w:tplc="04090019" w:tentative="1">
      <w:start w:val="1"/>
      <w:numFmt w:val="lowerLetter"/>
      <w:lvlText w:val="%5)"/>
      <w:lvlJc w:val="left"/>
      <w:pPr>
        <w:ind w:left="4180" w:hanging="420"/>
      </w:pPr>
    </w:lvl>
    <w:lvl w:ilvl="5" w:tplc="0409001B" w:tentative="1">
      <w:start w:val="1"/>
      <w:numFmt w:val="lowerRoman"/>
      <w:lvlText w:val="%6."/>
      <w:lvlJc w:val="right"/>
      <w:pPr>
        <w:ind w:left="4600" w:hanging="420"/>
      </w:pPr>
    </w:lvl>
    <w:lvl w:ilvl="6" w:tplc="0409000F" w:tentative="1">
      <w:start w:val="1"/>
      <w:numFmt w:val="decimal"/>
      <w:lvlText w:val="%7."/>
      <w:lvlJc w:val="left"/>
      <w:pPr>
        <w:ind w:left="5020" w:hanging="420"/>
      </w:pPr>
    </w:lvl>
    <w:lvl w:ilvl="7" w:tplc="04090019" w:tentative="1">
      <w:start w:val="1"/>
      <w:numFmt w:val="lowerLetter"/>
      <w:lvlText w:val="%8)"/>
      <w:lvlJc w:val="left"/>
      <w:pPr>
        <w:ind w:left="5440" w:hanging="420"/>
      </w:pPr>
    </w:lvl>
    <w:lvl w:ilvl="8" w:tplc="0409001B" w:tentative="1">
      <w:start w:val="1"/>
      <w:numFmt w:val="lowerRoman"/>
      <w:lvlText w:val="%9."/>
      <w:lvlJc w:val="right"/>
      <w:pPr>
        <w:ind w:left="586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7D2"/>
    <w:rsid w:val="000347D2"/>
    <w:rsid w:val="000528F8"/>
    <w:rsid w:val="0005496C"/>
    <w:rsid w:val="000640AB"/>
    <w:rsid w:val="00066FAB"/>
    <w:rsid w:val="000C06C1"/>
    <w:rsid w:val="00114FF2"/>
    <w:rsid w:val="00117EF0"/>
    <w:rsid w:val="00186601"/>
    <w:rsid w:val="00194003"/>
    <w:rsid w:val="001B2A55"/>
    <w:rsid w:val="001B333D"/>
    <w:rsid w:val="001D501A"/>
    <w:rsid w:val="001F29F4"/>
    <w:rsid w:val="001F6108"/>
    <w:rsid w:val="001F652B"/>
    <w:rsid w:val="001F7350"/>
    <w:rsid w:val="001F7DE9"/>
    <w:rsid w:val="002069EE"/>
    <w:rsid w:val="002140BD"/>
    <w:rsid w:val="002B2E5A"/>
    <w:rsid w:val="002F23BC"/>
    <w:rsid w:val="00316A59"/>
    <w:rsid w:val="00323019"/>
    <w:rsid w:val="003251E7"/>
    <w:rsid w:val="003734C4"/>
    <w:rsid w:val="00390B2A"/>
    <w:rsid w:val="0039262E"/>
    <w:rsid w:val="003A1DD8"/>
    <w:rsid w:val="003A6E3D"/>
    <w:rsid w:val="003C502F"/>
    <w:rsid w:val="003E4DCB"/>
    <w:rsid w:val="00434C4A"/>
    <w:rsid w:val="004355ED"/>
    <w:rsid w:val="00443933"/>
    <w:rsid w:val="00473228"/>
    <w:rsid w:val="00483B08"/>
    <w:rsid w:val="004A1F92"/>
    <w:rsid w:val="004B681F"/>
    <w:rsid w:val="004C1634"/>
    <w:rsid w:val="004E723E"/>
    <w:rsid w:val="004F389D"/>
    <w:rsid w:val="00543EDB"/>
    <w:rsid w:val="00611CB3"/>
    <w:rsid w:val="006434C7"/>
    <w:rsid w:val="0068155B"/>
    <w:rsid w:val="006847C9"/>
    <w:rsid w:val="006A4BAB"/>
    <w:rsid w:val="006B29E4"/>
    <w:rsid w:val="006B3A52"/>
    <w:rsid w:val="006D3134"/>
    <w:rsid w:val="006E4143"/>
    <w:rsid w:val="00702938"/>
    <w:rsid w:val="00725139"/>
    <w:rsid w:val="007466B7"/>
    <w:rsid w:val="0075258D"/>
    <w:rsid w:val="007724C6"/>
    <w:rsid w:val="00785E16"/>
    <w:rsid w:val="00791819"/>
    <w:rsid w:val="00792291"/>
    <w:rsid w:val="007B47D5"/>
    <w:rsid w:val="007E5F42"/>
    <w:rsid w:val="00802A85"/>
    <w:rsid w:val="008B74A1"/>
    <w:rsid w:val="00926B85"/>
    <w:rsid w:val="00927126"/>
    <w:rsid w:val="00931401"/>
    <w:rsid w:val="00936E3E"/>
    <w:rsid w:val="00960086"/>
    <w:rsid w:val="00963875"/>
    <w:rsid w:val="00970F72"/>
    <w:rsid w:val="009A7076"/>
    <w:rsid w:val="009B73F7"/>
    <w:rsid w:val="009B7DF0"/>
    <w:rsid w:val="009E690E"/>
    <w:rsid w:val="009F2AF9"/>
    <w:rsid w:val="00A1111F"/>
    <w:rsid w:val="00A82E63"/>
    <w:rsid w:val="00A8758B"/>
    <w:rsid w:val="00AB522C"/>
    <w:rsid w:val="00AD13F5"/>
    <w:rsid w:val="00AE2832"/>
    <w:rsid w:val="00AF1624"/>
    <w:rsid w:val="00AF7852"/>
    <w:rsid w:val="00B07A71"/>
    <w:rsid w:val="00B15C4B"/>
    <w:rsid w:val="00B257DF"/>
    <w:rsid w:val="00B7054D"/>
    <w:rsid w:val="00B851DD"/>
    <w:rsid w:val="00BA14CF"/>
    <w:rsid w:val="00BC5304"/>
    <w:rsid w:val="00C056FC"/>
    <w:rsid w:val="00C23B57"/>
    <w:rsid w:val="00C519A2"/>
    <w:rsid w:val="00C75909"/>
    <w:rsid w:val="00C80398"/>
    <w:rsid w:val="00C814A8"/>
    <w:rsid w:val="00C8397F"/>
    <w:rsid w:val="00CF2FB4"/>
    <w:rsid w:val="00CF5CF8"/>
    <w:rsid w:val="00D44D78"/>
    <w:rsid w:val="00D46DDE"/>
    <w:rsid w:val="00D654ED"/>
    <w:rsid w:val="00DA30AE"/>
    <w:rsid w:val="00DB59EE"/>
    <w:rsid w:val="00DE2767"/>
    <w:rsid w:val="00DF14F8"/>
    <w:rsid w:val="00E34883"/>
    <w:rsid w:val="00E41C16"/>
    <w:rsid w:val="00E4280B"/>
    <w:rsid w:val="00E6658A"/>
    <w:rsid w:val="00E84388"/>
    <w:rsid w:val="00EA15EA"/>
    <w:rsid w:val="00EB1F56"/>
    <w:rsid w:val="00EB21C7"/>
    <w:rsid w:val="00ED2E0C"/>
    <w:rsid w:val="00ED61EB"/>
    <w:rsid w:val="00F018F0"/>
    <w:rsid w:val="00F01D75"/>
    <w:rsid w:val="00F0233A"/>
    <w:rsid w:val="00F03317"/>
    <w:rsid w:val="00F24219"/>
    <w:rsid w:val="00F37AB0"/>
    <w:rsid w:val="00F401A5"/>
    <w:rsid w:val="00F45C60"/>
    <w:rsid w:val="00F5374A"/>
    <w:rsid w:val="00F56B93"/>
    <w:rsid w:val="00F64D12"/>
    <w:rsid w:val="00F9435E"/>
    <w:rsid w:val="00FA4FE7"/>
    <w:rsid w:val="00FD2200"/>
    <w:rsid w:val="00FD261C"/>
    <w:rsid w:val="00FF3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7E53E"/>
  <w15:chartTrackingRefBased/>
  <w15:docId w15:val="{2F88DED3-852D-4D8A-8CA9-7951B1081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23B57"/>
    <w:pPr>
      <w:keepNext/>
      <w:keepLines/>
      <w:numPr>
        <w:numId w:val="1"/>
      </w:numPr>
      <w:spacing w:before="100" w:beforeAutospacing="1" w:after="100" w:afterAutospacing="1" w:line="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3B57"/>
    <w:pPr>
      <w:keepNext/>
      <w:keepLines/>
      <w:numPr>
        <w:numId w:val="2"/>
      </w:numPr>
      <w:spacing w:before="100" w:beforeAutospacing="1" w:after="100" w:afterAutospacing="1" w:line="60" w:lineRule="auto"/>
      <w:ind w:leftChars="200" w:left="200"/>
      <w:outlineLvl w:val="1"/>
    </w:pPr>
    <w:rPr>
      <w:rFonts w:ascii="等线 Light" w:eastAsia="等线 Light" w:hAnsi="等线 Light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23B57"/>
    <w:pPr>
      <w:keepNext/>
      <w:keepLines/>
      <w:numPr>
        <w:numId w:val="3"/>
      </w:numPr>
      <w:spacing w:before="100" w:beforeAutospacing="1" w:after="100" w:afterAutospacing="1" w:line="60" w:lineRule="auto"/>
      <w:ind w:leftChars="400" w:left="40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23B57"/>
    <w:pPr>
      <w:keepNext/>
      <w:keepLines/>
      <w:numPr>
        <w:numId w:val="4"/>
      </w:numPr>
      <w:spacing w:before="100" w:beforeAutospacing="1" w:after="100" w:afterAutospacing="1" w:line="60" w:lineRule="auto"/>
      <w:ind w:leftChars="600" w:left="600"/>
      <w:outlineLvl w:val="3"/>
    </w:pPr>
    <w:rPr>
      <w:rFonts w:ascii="等线 Light" w:eastAsia="等线 Light" w:hAnsi="等线 Light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C23B57"/>
    <w:rPr>
      <w:b/>
      <w:bCs/>
      <w:kern w:val="44"/>
      <w:sz w:val="32"/>
      <w:szCs w:val="44"/>
    </w:rPr>
  </w:style>
  <w:style w:type="character" w:customStyle="1" w:styleId="20">
    <w:name w:val="标题 2 字符"/>
    <w:link w:val="2"/>
    <w:uiPriority w:val="9"/>
    <w:rsid w:val="00C23B57"/>
    <w:rPr>
      <w:rFonts w:ascii="等线 Light" w:eastAsia="等线 Light" w:hAnsi="等线 Light" w:cs="Times New Roman"/>
      <w:b/>
      <w:bCs/>
      <w:sz w:val="30"/>
      <w:szCs w:val="32"/>
    </w:rPr>
  </w:style>
  <w:style w:type="character" w:customStyle="1" w:styleId="30">
    <w:name w:val="标题 3 字符"/>
    <w:link w:val="3"/>
    <w:uiPriority w:val="9"/>
    <w:rsid w:val="00C23B57"/>
    <w:rPr>
      <w:b/>
      <w:bCs/>
      <w:sz w:val="28"/>
      <w:szCs w:val="32"/>
    </w:rPr>
  </w:style>
  <w:style w:type="character" w:customStyle="1" w:styleId="40">
    <w:name w:val="标题 4 字符"/>
    <w:link w:val="4"/>
    <w:uiPriority w:val="9"/>
    <w:rsid w:val="00C23B57"/>
    <w:rPr>
      <w:rFonts w:ascii="等线 Light" w:eastAsia="等线 Light" w:hAnsi="等线 Light" w:cs="Times New Roman"/>
      <w:b/>
      <w:bCs/>
      <w:sz w:val="24"/>
      <w:szCs w:val="28"/>
    </w:rPr>
  </w:style>
  <w:style w:type="paragraph" w:styleId="a3">
    <w:name w:val="No Spacing"/>
    <w:uiPriority w:val="1"/>
    <w:qFormat/>
    <w:rsid w:val="00AB522C"/>
    <w:pPr>
      <w:widowControl w:val="0"/>
      <w:jc w:val="both"/>
    </w:pPr>
    <w:rPr>
      <w:kern w:val="2"/>
      <w:sz w:val="21"/>
      <w:szCs w:val="22"/>
    </w:rPr>
  </w:style>
  <w:style w:type="character" w:styleId="a4">
    <w:name w:val="Hyperlink"/>
    <w:basedOn w:val="a0"/>
    <w:uiPriority w:val="99"/>
    <w:unhideWhenUsed/>
    <w:rsid w:val="00B7054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7054D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F56B93"/>
    <w:pPr>
      <w:ind w:firstLineChars="200" w:firstLine="420"/>
    </w:pPr>
  </w:style>
  <w:style w:type="table" w:styleId="a7">
    <w:name w:val="Table Grid"/>
    <w:basedOn w:val="a1"/>
    <w:uiPriority w:val="39"/>
    <w:rsid w:val="00E41C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git@github.com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grady_lee@163.com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tortoisegit.org/download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liguotao1/test2.git" TargetMode="External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ocuments\&#33258;&#23450;&#20041;%20Office%20&#27169;&#26495;\tem1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tem1.dotm</Template>
  <TotalTime>894</TotalTime>
  <Pages>12</Pages>
  <Words>411</Words>
  <Characters>2349</Characters>
  <Application>Microsoft Office Word</Application>
  <DocSecurity>0</DocSecurity>
  <Lines>19</Lines>
  <Paragraphs>5</Paragraphs>
  <ScaleCrop>false</ScaleCrop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李 国涛</cp:lastModifiedBy>
  <cp:revision>157</cp:revision>
  <dcterms:created xsi:type="dcterms:W3CDTF">2018-11-28T00:46:00Z</dcterms:created>
  <dcterms:modified xsi:type="dcterms:W3CDTF">2019-03-01T08:08:00Z</dcterms:modified>
</cp:coreProperties>
</file>